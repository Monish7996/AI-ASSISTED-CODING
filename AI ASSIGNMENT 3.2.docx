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C77C0" w14:textId="4D48A4EE" w:rsidR="006D3A72" w:rsidRDefault="001535F4" w:rsidP="001535F4">
      <w:r w:rsidRPr="001535F4">
        <w:drawing>
          <wp:inline distT="0" distB="0" distL="0" distR="0" wp14:anchorId="76EC21E3" wp14:editId="22D714B9">
            <wp:extent cx="5943600" cy="5095240"/>
            <wp:effectExtent l="0" t="0" r="0" b="0"/>
            <wp:docPr id="16377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21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33F7" w14:textId="77777777" w:rsidR="001535F4" w:rsidRPr="001535F4" w:rsidRDefault="001535F4" w:rsidP="001535F4"/>
    <w:p w14:paraId="6CAC4A12" w14:textId="77777777" w:rsidR="001535F4" w:rsidRDefault="001535F4" w:rsidP="001535F4"/>
    <w:p w14:paraId="7EEF1D40" w14:textId="1085B3B6" w:rsidR="001535F4" w:rsidRDefault="001535F4" w:rsidP="001535F4">
      <w:pPr>
        <w:tabs>
          <w:tab w:val="left" w:pos="3024"/>
        </w:tabs>
      </w:pPr>
      <w:r>
        <w:lastRenderedPageBreak/>
        <w:tab/>
        <w:t>bhc</w:t>
      </w:r>
      <w:r w:rsidRPr="001535F4">
        <w:drawing>
          <wp:inline distT="0" distB="0" distL="0" distR="0" wp14:anchorId="20D11F00" wp14:editId="6288E98D">
            <wp:extent cx="5943600" cy="3179445"/>
            <wp:effectExtent l="0" t="0" r="0" b="1905"/>
            <wp:docPr id="9177084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0843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1795" w14:textId="77777777" w:rsidR="001535F4" w:rsidRPr="001535F4" w:rsidRDefault="001535F4" w:rsidP="001535F4"/>
    <w:p w14:paraId="2BC42F2D" w14:textId="77777777" w:rsidR="001535F4" w:rsidRDefault="001535F4" w:rsidP="001535F4">
      <w:r w:rsidRPr="001535F4">
        <w:rPr>
          <w:b/>
          <w:bCs/>
        </w:rPr>
        <w:t>Task Description</w:t>
      </w:r>
      <w:r w:rsidRPr="001535F4">
        <w:t>#1 ● Ask AI to write a function to calculate compound interest, starting with only the function name. Then add a docstring, then input-output example</w:t>
      </w:r>
    </w:p>
    <w:p w14:paraId="43E6C0FE" w14:textId="772A45C9" w:rsidR="001535F4" w:rsidRDefault="001535F4" w:rsidP="001535F4">
      <w:r w:rsidRPr="001535F4">
        <w:t xml:space="preserve"> Expected Output#1 ● Comparison of AI-generated code styles</w:t>
      </w:r>
    </w:p>
    <w:p w14:paraId="1A289408" w14:textId="21C3BBC4" w:rsidR="001535F4" w:rsidRPr="001535F4" w:rsidRDefault="001535F4" w:rsidP="001535F4">
      <w:r>
        <w:t xml:space="preserve"> </w:t>
      </w:r>
    </w:p>
    <w:p w14:paraId="78BFDA9E" w14:textId="0C2FB5EB" w:rsidR="001535F4" w:rsidRDefault="001535F4" w:rsidP="001535F4">
      <w:r>
        <w:t>CODE:</w:t>
      </w:r>
    </w:p>
    <w:p w14:paraId="18F245D6" w14:textId="77777777" w:rsidR="001535F4" w:rsidRDefault="001535F4" w:rsidP="001535F4">
      <w:r w:rsidRPr="001535F4">
        <w:drawing>
          <wp:inline distT="0" distB="0" distL="0" distR="0" wp14:anchorId="278DBE0E" wp14:editId="1140700A">
            <wp:extent cx="5943600" cy="2747645"/>
            <wp:effectExtent l="0" t="0" r="0" b="0"/>
            <wp:docPr id="81862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260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6D1D0" w14:textId="5161331A" w:rsidR="001535F4" w:rsidRDefault="001535F4" w:rsidP="001535F4">
      <w:r w:rsidRPr="001535F4">
        <w:rPr>
          <w:b/>
          <w:bCs/>
        </w:rPr>
        <w:lastRenderedPageBreak/>
        <w:t>Task Description#2</w:t>
      </w:r>
      <w:r w:rsidRPr="001535F4">
        <w:br/>
        <w:t>● Do math stuff, then refine it to: # Write a function to calculate average, median, and</w:t>
      </w:r>
      <w:r w:rsidRPr="001535F4">
        <w:br/>
        <w:t>mode of a list of numbers.</w:t>
      </w:r>
      <w:r w:rsidRPr="001535F4">
        <w:br/>
        <w:t>Expected Output#2</w:t>
      </w:r>
      <w:r w:rsidRPr="001535F4">
        <w:br/>
        <w:t>● AI-generated function evolves from unclear to accurate multi-statistical operation</w:t>
      </w:r>
    </w:p>
    <w:p w14:paraId="11C225D9" w14:textId="3CA26AEE" w:rsidR="001535F4" w:rsidRDefault="001535F4" w:rsidP="001535F4">
      <w:r>
        <w:t>CODE:</w:t>
      </w:r>
    </w:p>
    <w:p w14:paraId="4A289D5C" w14:textId="4AA1185E" w:rsidR="001535F4" w:rsidRDefault="00834928" w:rsidP="001535F4">
      <w:r w:rsidRPr="00834928">
        <w:drawing>
          <wp:inline distT="0" distB="0" distL="0" distR="0" wp14:anchorId="2130A01F" wp14:editId="0BC9D534">
            <wp:extent cx="5943600" cy="2665730"/>
            <wp:effectExtent l="0" t="0" r="0" b="1270"/>
            <wp:docPr id="210518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892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3EF04" w14:textId="77777777" w:rsidR="00834928" w:rsidRDefault="00834928" w:rsidP="001535F4"/>
    <w:p w14:paraId="29586408" w14:textId="03726F3D" w:rsidR="00834928" w:rsidRDefault="00834928" w:rsidP="001535F4">
      <w:r w:rsidRPr="00834928">
        <w:rPr>
          <w:b/>
          <w:bCs/>
        </w:rPr>
        <w:t>Task Description#3</w:t>
      </w:r>
      <w:r w:rsidRPr="00834928">
        <w:br/>
        <w:t>● Provide multiple examples of input-output to the AI for convert_to_binary(num)</w:t>
      </w:r>
      <w:r w:rsidRPr="00834928">
        <w:br/>
        <w:t>function. Observe how AI uses few-shot prompting to generalize.</w:t>
      </w:r>
      <w:r w:rsidRPr="00834928">
        <w:br/>
        <w:t>Expected Output#3</w:t>
      </w:r>
      <w:r w:rsidRPr="00834928">
        <w:br/>
        <w:t>● Enhanced AI output with clearer prompts</w:t>
      </w:r>
    </w:p>
    <w:p w14:paraId="195F8E86" w14:textId="7D020183" w:rsidR="00834928" w:rsidRDefault="00834928" w:rsidP="001535F4">
      <w:r>
        <w:t>CODE:</w:t>
      </w:r>
      <w:r w:rsidRPr="00834928">
        <w:t xml:space="preserve"> </w:t>
      </w:r>
      <w:r w:rsidRPr="00834928">
        <w:drawing>
          <wp:inline distT="0" distB="0" distL="0" distR="0" wp14:anchorId="557FB2C5" wp14:editId="6736AEF8">
            <wp:extent cx="5394960" cy="2567940"/>
            <wp:effectExtent l="0" t="0" r="0" b="3810"/>
            <wp:docPr id="258468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6810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5248A" w14:textId="32B8DF00" w:rsidR="00834928" w:rsidRDefault="009A2D7F" w:rsidP="001535F4">
      <w:r w:rsidRPr="009A2D7F">
        <w:rPr>
          <w:b/>
          <w:bCs/>
        </w:rPr>
        <w:lastRenderedPageBreak/>
        <w:t>Task Description#4</w:t>
      </w:r>
      <w:r w:rsidRPr="009A2D7F">
        <w:br/>
        <w:t>● Create an user interface for an hotel to generate bill based on customer requirements</w:t>
      </w:r>
      <w:r w:rsidRPr="009A2D7F">
        <w:br/>
        <w:t>Expected Output#4</w:t>
      </w:r>
      <w:r w:rsidRPr="009A2D7F">
        <w:br/>
        <w:t>● Consistent functions with shared logic</w:t>
      </w:r>
    </w:p>
    <w:p w14:paraId="1BE21945" w14:textId="77777777" w:rsidR="00834928" w:rsidRPr="00834928" w:rsidRDefault="00834928" w:rsidP="00834928"/>
    <w:p w14:paraId="01132C82" w14:textId="77777777" w:rsidR="00834928" w:rsidRPr="00834928" w:rsidRDefault="00834928" w:rsidP="00834928"/>
    <w:p w14:paraId="37E5E02B" w14:textId="45563EDC" w:rsidR="00834928" w:rsidRDefault="009A2D7F" w:rsidP="009A2D7F">
      <w:r>
        <w:t>CODE:</w:t>
      </w:r>
      <w:r w:rsidR="00834928" w:rsidRPr="00834928">
        <w:drawing>
          <wp:inline distT="0" distB="0" distL="0" distR="0" wp14:anchorId="1216BAB4" wp14:editId="67B708A0">
            <wp:extent cx="5943600" cy="2714625"/>
            <wp:effectExtent l="0" t="0" r="0" b="9525"/>
            <wp:docPr id="167208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874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24F1" w14:textId="77777777" w:rsidR="009A2D7F" w:rsidRDefault="009A2D7F" w:rsidP="009A2D7F"/>
    <w:p w14:paraId="1E962924" w14:textId="0C9B7479" w:rsidR="009A2D7F" w:rsidRDefault="009A2D7F" w:rsidP="009A2D7F">
      <w:r w:rsidRPr="009A2D7F">
        <w:rPr>
          <w:b/>
          <w:bCs/>
        </w:rPr>
        <w:t>Task Description#5</w:t>
      </w:r>
      <w:r w:rsidRPr="009A2D7F">
        <w:rPr>
          <w:b/>
          <w:bCs/>
        </w:rPr>
        <w:br/>
      </w:r>
      <w:r w:rsidRPr="009A2D7F">
        <w:t>● Analyzing Prompt Specificity: Improving Temperature Conversion Function with</w:t>
      </w:r>
      <w:r w:rsidRPr="009A2D7F">
        <w:br/>
        <w:t>Clear Instructions</w:t>
      </w:r>
      <w:r w:rsidRPr="009A2D7F">
        <w:br/>
        <w:t>Expected Output#5</w:t>
      </w:r>
      <w:r w:rsidRPr="009A2D7F">
        <w:br/>
        <w:t>● Code quality difference analysis for various prompts</w:t>
      </w:r>
    </w:p>
    <w:p w14:paraId="587D5255" w14:textId="2CBF526B" w:rsidR="009A2D7F" w:rsidRDefault="009A2D7F" w:rsidP="009A2D7F">
      <w:r>
        <w:t>CODE:</w:t>
      </w:r>
    </w:p>
    <w:p w14:paraId="4B24F41F" w14:textId="0E36F7F4" w:rsidR="009A2D7F" w:rsidRPr="009A2D7F" w:rsidRDefault="009A2D7F" w:rsidP="009A2D7F">
      <w:r w:rsidRPr="009A2D7F">
        <w:drawing>
          <wp:inline distT="0" distB="0" distL="0" distR="0" wp14:anchorId="6DD30269" wp14:editId="5871C3E8">
            <wp:extent cx="4678680" cy="1861203"/>
            <wp:effectExtent l="0" t="0" r="7620" b="5715"/>
            <wp:docPr id="163671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188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1516" cy="186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2D7F" w:rsidRPr="009A2D7F" w:rsidSect="00DD5358">
      <w:pgSz w:w="12240" w:h="15840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D22D7" w14:textId="77777777" w:rsidR="006C1C85" w:rsidRDefault="006C1C85">
      <w:pPr>
        <w:spacing w:line="240" w:lineRule="auto"/>
      </w:pPr>
      <w:r>
        <w:separator/>
      </w:r>
    </w:p>
  </w:endnote>
  <w:endnote w:type="continuationSeparator" w:id="0">
    <w:p w14:paraId="2A946AB4" w14:textId="77777777" w:rsidR="006C1C85" w:rsidRDefault="006C1C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3161C" w14:textId="77777777" w:rsidR="006C1C85" w:rsidRDefault="006C1C85">
      <w:pPr>
        <w:spacing w:line="240" w:lineRule="auto"/>
      </w:pPr>
      <w:r>
        <w:separator/>
      </w:r>
    </w:p>
  </w:footnote>
  <w:footnote w:type="continuationSeparator" w:id="0">
    <w:p w14:paraId="0BDBBE5C" w14:textId="77777777" w:rsidR="006C1C85" w:rsidRDefault="006C1C8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 w16cid:durableId="501167759">
    <w:abstractNumId w:val="10"/>
  </w:num>
  <w:num w:numId="2" w16cid:durableId="1282036939">
    <w:abstractNumId w:val="10"/>
    <w:lvlOverride w:ilvl="0">
      <w:startOverride w:val="1"/>
    </w:lvlOverride>
  </w:num>
  <w:num w:numId="3" w16cid:durableId="1328552998">
    <w:abstractNumId w:val="10"/>
  </w:num>
  <w:num w:numId="4" w16cid:durableId="58211426">
    <w:abstractNumId w:val="10"/>
    <w:lvlOverride w:ilvl="0">
      <w:startOverride w:val="1"/>
    </w:lvlOverride>
  </w:num>
  <w:num w:numId="5" w16cid:durableId="1572354191">
    <w:abstractNumId w:val="8"/>
  </w:num>
  <w:num w:numId="6" w16cid:durableId="435296888">
    <w:abstractNumId w:val="10"/>
    <w:lvlOverride w:ilvl="0">
      <w:startOverride w:val="1"/>
    </w:lvlOverride>
  </w:num>
  <w:num w:numId="7" w16cid:durableId="2721751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81630663">
    <w:abstractNumId w:val="9"/>
  </w:num>
  <w:num w:numId="9" w16cid:durableId="1356069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6132114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09965024">
    <w:abstractNumId w:val="7"/>
  </w:num>
  <w:num w:numId="12" w16cid:durableId="712582425">
    <w:abstractNumId w:val="6"/>
  </w:num>
  <w:num w:numId="13" w16cid:durableId="1449084109">
    <w:abstractNumId w:val="5"/>
  </w:num>
  <w:num w:numId="14" w16cid:durableId="2062248792">
    <w:abstractNumId w:val="4"/>
  </w:num>
  <w:num w:numId="15" w16cid:durableId="723336324">
    <w:abstractNumId w:val="3"/>
  </w:num>
  <w:num w:numId="16" w16cid:durableId="121505430">
    <w:abstractNumId w:val="2"/>
  </w:num>
  <w:num w:numId="17" w16cid:durableId="1838303918">
    <w:abstractNumId w:val="1"/>
  </w:num>
  <w:num w:numId="18" w16cid:durableId="1772510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5F4"/>
    <w:rsid w:val="00007202"/>
    <w:rsid w:val="000150E9"/>
    <w:rsid w:val="00030E3C"/>
    <w:rsid w:val="00072D27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21553"/>
    <w:rsid w:val="00124088"/>
    <w:rsid w:val="00131CAB"/>
    <w:rsid w:val="00142408"/>
    <w:rsid w:val="001535F4"/>
    <w:rsid w:val="001C2CAB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C5D75"/>
    <w:rsid w:val="00301789"/>
    <w:rsid w:val="00325194"/>
    <w:rsid w:val="003728E3"/>
    <w:rsid w:val="003962D3"/>
    <w:rsid w:val="003C7D9D"/>
    <w:rsid w:val="003E3A63"/>
    <w:rsid w:val="00457BEB"/>
    <w:rsid w:val="00461B2E"/>
    <w:rsid w:val="00482CFC"/>
    <w:rsid w:val="00487996"/>
    <w:rsid w:val="00491910"/>
    <w:rsid w:val="004A2AF6"/>
    <w:rsid w:val="004A3D03"/>
    <w:rsid w:val="004B6D7F"/>
    <w:rsid w:val="004D785F"/>
    <w:rsid w:val="004E744B"/>
    <w:rsid w:val="004F7760"/>
    <w:rsid w:val="00520AC9"/>
    <w:rsid w:val="00561F9A"/>
    <w:rsid w:val="00594254"/>
    <w:rsid w:val="005B6EB8"/>
    <w:rsid w:val="00614CAB"/>
    <w:rsid w:val="00633BC0"/>
    <w:rsid w:val="00661DE5"/>
    <w:rsid w:val="006706DE"/>
    <w:rsid w:val="0069487E"/>
    <w:rsid w:val="006A648B"/>
    <w:rsid w:val="006B0B82"/>
    <w:rsid w:val="006B7EF2"/>
    <w:rsid w:val="006C1C85"/>
    <w:rsid w:val="006C3B5F"/>
    <w:rsid w:val="006D3A72"/>
    <w:rsid w:val="006F53EE"/>
    <w:rsid w:val="00717507"/>
    <w:rsid w:val="007263B8"/>
    <w:rsid w:val="00726D9C"/>
    <w:rsid w:val="00726F2C"/>
    <w:rsid w:val="00736D30"/>
    <w:rsid w:val="007378F1"/>
    <w:rsid w:val="00742FF3"/>
    <w:rsid w:val="00794B27"/>
    <w:rsid w:val="007A73CB"/>
    <w:rsid w:val="007A7846"/>
    <w:rsid w:val="007B2795"/>
    <w:rsid w:val="007F66F5"/>
    <w:rsid w:val="00812400"/>
    <w:rsid w:val="0082203C"/>
    <w:rsid w:val="00834928"/>
    <w:rsid w:val="008360A8"/>
    <w:rsid w:val="008416E0"/>
    <w:rsid w:val="00853E64"/>
    <w:rsid w:val="00895251"/>
    <w:rsid w:val="00897BFF"/>
    <w:rsid w:val="008C61B9"/>
    <w:rsid w:val="00912477"/>
    <w:rsid w:val="009139AF"/>
    <w:rsid w:val="00943B06"/>
    <w:rsid w:val="00945864"/>
    <w:rsid w:val="009806F4"/>
    <w:rsid w:val="009853E9"/>
    <w:rsid w:val="00996E16"/>
    <w:rsid w:val="009A2D7F"/>
    <w:rsid w:val="009B69C5"/>
    <w:rsid w:val="009D3947"/>
    <w:rsid w:val="009F72A7"/>
    <w:rsid w:val="00A119D9"/>
    <w:rsid w:val="00A1309F"/>
    <w:rsid w:val="00A21BED"/>
    <w:rsid w:val="00A27D99"/>
    <w:rsid w:val="00A60D92"/>
    <w:rsid w:val="00A86EAC"/>
    <w:rsid w:val="00A923E7"/>
    <w:rsid w:val="00AA661C"/>
    <w:rsid w:val="00AC2F58"/>
    <w:rsid w:val="00B369B4"/>
    <w:rsid w:val="00B53817"/>
    <w:rsid w:val="00B61F85"/>
    <w:rsid w:val="00BA3CC7"/>
    <w:rsid w:val="00BF457D"/>
    <w:rsid w:val="00BF4775"/>
    <w:rsid w:val="00CA0C45"/>
    <w:rsid w:val="00CB1D0E"/>
    <w:rsid w:val="00CC3AB0"/>
    <w:rsid w:val="00CD4A9C"/>
    <w:rsid w:val="00CF12AE"/>
    <w:rsid w:val="00D1798D"/>
    <w:rsid w:val="00D44ACA"/>
    <w:rsid w:val="00D902A4"/>
    <w:rsid w:val="00DB2323"/>
    <w:rsid w:val="00DB331E"/>
    <w:rsid w:val="00DC4E21"/>
    <w:rsid w:val="00DD5358"/>
    <w:rsid w:val="00E224A0"/>
    <w:rsid w:val="00E254F0"/>
    <w:rsid w:val="00E4313F"/>
    <w:rsid w:val="00E51168"/>
    <w:rsid w:val="00E55B4B"/>
    <w:rsid w:val="00E55FC7"/>
    <w:rsid w:val="00E72A21"/>
    <w:rsid w:val="00E7715A"/>
    <w:rsid w:val="00EB700D"/>
    <w:rsid w:val="00F33B83"/>
    <w:rsid w:val="00F41B42"/>
    <w:rsid w:val="00F54BD0"/>
    <w:rsid w:val="00F633E4"/>
    <w:rsid w:val="00FB3BB2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512BB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254"/>
  </w:style>
  <w:style w:type="paragraph" w:styleId="Heading1">
    <w:name w:val="heading 1"/>
    <w:basedOn w:val="Normal"/>
    <w:link w:val="Heading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nis\AppData\Local\Microsoft\Office\16.0\DTS\en-IN%7b5A75425A-745C-49F2-AA3D-B47EB6ED109E%7d\%7bDF7F076A-0FDC-4F7B-811F-FFB0EBCEC331%7dtf10002117_win32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0" ma:contentTypeDescription="Create a new document." ma:contentTypeScope="" ma:versionID="1267097ee5f5874adfcc408041ae252e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95891a93df65b14727750f2c06c306c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1124AF-D090-4928-A35F-6DC9CD7F85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DBAB6B0C-F8D1-4A7F-BE3A-53084A64D0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6B9AD7-F52C-4636-8E8A-009B9EE7D3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{DF7F076A-0FDC-4F7B-811F-FFB0EBCEC331}tf10002117_win32</Template>
  <TotalTime>0</TotalTime>
  <Pages>4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2025-11-03T17:33:00Z</dcterms:created>
  <dcterms:modified xsi:type="dcterms:W3CDTF">2025-11-03T17:57:00Z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